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21995" w14:textId="77777777" w:rsidR="00197EB2" w:rsidRDefault="00197EB2" w:rsidP="00197EB2">
      <w:pPr>
        <w:pStyle w:val="Heading1"/>
      </w:pPr>
      <w:proofErr w:type="spellStart"/>
      <w:r>
        <w:t>Playstation</w:t>
      </w:r>
      <w:proofErr w:type="spellEnd"/>
      <w:r>
        <w:t xml:space="preserve"> 4</w:t>
      </w:r>
    </w:p>
    <w:p w14:paraId="15AC2659" w14:textId="77777777" w:rsidR="00197EB2" w:rsidRPr="007E3138" w:rsidRDefault="005944E3" w:rsidP="00197EB2">
      <w:hyperlink r:id="rId5" w:history="1">
        <w:r w:rsidR="00197EB2" w:rsidRPr="00BF7301">
          <w:rPr>
            <w:rStyle w:val="Hyperlink"/>
          </w:rPr>
          <w:t>https://pypi.org/project/pyPS4Controller</w:t>
        </w:r>
      </w:hyperlink>
      <w:r w:rsidR="00197EB2">
        <w:t xml:space="preserve"> </w:t>
      </w:r>
    </w:p>
    <w:p w14:paraId="0847E72C" w14:textId="77777777" w:rsidR="00197EB2" w:rsidRDefault="00197EB2" w:rsidP="00197EB2">
      <w:proofErr w:type="spellStart"/>
      <w:r w:rsidRPr="0036486A">
        <w:rPr>
          <w:rFonts w:eastAsiaTheme="majorEastAsia"/>
          <w:b/>
          <w:bCs/>
        </w:rPr>
        <w:t>bluetoothctl</w:t>
      </w:r>
      <w:proofErr w:type="spellEnd"/>
      <w:r>
        <w:t xml:space="preserve"> is a core Linux Bluetooth functionality and it's the best way to connect your controller if you faced issues or errors with the GUI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01FF5" w14:paraId="76132156" w14:textId="77777777" w:rsidTr="00A01FF5">
        <w:tc>
          <w:tcPr>
            <w:tcW w:w="9350" w:type="dxa"/>
            <w:shd w:val="clear" w:color="auto" w:fill="D9F2D0" w:themeFill="accent6" w:themeFillTint="33"/>
          </w:tcPr>
          <w:p w14:paraId="673E7AFD" w14:textId="07BAC81F" w:rsidR="00CA667D" w:rsidRDefault="00CA667D" w:rsidP="00CA667D">
            <w:pPr>
              <w:pStyle w:val="Code"/>
            </w:pPr>
            <w:r>
              <w:t># Open up your terminal and start up the tool by typing the command:</w:t>
            </w:r>
          </w:p>
          <w:p w14:paraId="703F6A42" w14:textId="63012AA7" w:rsidR="00A01FF5" w:rsidRDefault="00CA667D" w:rsidP="00CA667D">
            <w:pPr>
              <w:pStyle w:val="Code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bluetoothctl</w:t>
            </w:r>
            <w:proofErr w:type="spellEnd"/>
          </w:p>
          <w:p w14:paraId="769F6061" w14:textId="77777777" w:rsidR="00103E5B" w:rsidRDefault="00103E5B" w:rsidP="00CA667D">
            <w:pPr>
              <w:pStyle w:val="Code"/>
            </w:pPr>
          </w:p>
          <w:p w14:paraId="35420866" w14:textId="5217D050" w:rsidR="00CA667D" w:rsidRDefault="00103E5B" w:rsidP="00CA667D">
            <w:pPr>
              <w:pStyle w:val="Code"/>
            </w:pPr>
            <w:r>
              <w:t># Enable the Bluetooth agent</w:t>
            </w:r>
          </w:p>
          <w:p w14:paraId="4BDC6C06" w14:textId="77777777" w:rsidR="00A01FF5" w:rsidRDefault="00A01FF5" w:rsidP="00A01FF5">
            <w:pPr>
              <w:pStyle w:val="Code"/>
            </w:pPr>
            <w:r>
              <w:t>agent on</w:t>
            </w:r>
          </w:p>
          <w:p w14:paraId="6228FA5E" w14:textId="77777777" w:rsidR="00A01FF5" w:rsidRDefault="00A01FF5" w:rsidP="00A01FF5">
            <w:pPr>
              <w:pStyle w:val="Code"/>
            </w:pPr>
            <w:r>
              <w:t>discoverable on</w:t>
            </w:r>
          </w:p>
          <w:p w14:paraId="5919E055" w14:textId="77777777" w:rsidR="00A01FF5" w:rsidRDefault="00A01FF5" w:rsidP="00A01FF5">
            <w:pPr>
              <w:pStyle w:val="Code"/>
            </w:pPr>
            <w:r>
              <w:t>pairable on</w:t>
            </w:r>
          </w:p>
          <w:p w14:paraId="04F0065C" w14:textId="77777777" w:rsidR="00A01FF5" w:rsidRDefault="00A01FF5" w:rsidP="00A01FF5">
            <w:pPr>
              <w:pStyle w:val="Code"/>
            </w:pPr>
            <w:r>
              <w:t>default-agent</w:t>
            </w:r>
          </w:p>
          <w:p w14:paraId="736370D7" w14:textId="77777777" w:rsidR="00DA3F12" w:rsidRDefault="00DA3F12" w:rsidP="00A01FF5">
            <w:pPr>
              <w:pStyle w:val="Code"/>
            </w:pPr>
          </w:p>
          <w:p w14:paraId="17342001" w14:textId="77777777" w:rsidR="00DA3F12" w:rsidRDefault="00DA3F12" w:rsidP="00A01FF5">
            <w:pPr>
              <w:pStyle w:val="Code"/>
            </w:pPr>
            <w:r>
              <w:t># Scan for devices</w:t>
            </w:r>
          </w:p>
          <w:p w14:paraId="1053B353" w14:textId="4E74D97F" w:rsidR="00DA3F12" w:rsidRDefault="00DA3F12" w:rsidP="00A01FF5">
            <w:pPr>
              <w:pStyle w:val="Code"/>
            </w:pPr>
            <w:r>
              <w:t>scan on</w:t>
            </w:r>
          </w:p>
        </w:tc>
      </w:tr>
    </w:tbl>
    <w:p w14:paraId="5BAB412A" w14:textId="77777777" w:rsidR="00197EB2" w:rsidRDefault="00197EB2" w:rsidP="00197EB2">
      <w:pPr>
        <w:pStyle w:val="HTMLPreformatted"/>
        <w:rPr>
          <w:rStyle w:val="HTMLCode"/>
          <w:rFonts w:eastAsiaTheme="majorEastAsia"/>
          <w:b/>
          <w:bCs/>
        </w:rPr>
      </w:pPr>
    </w:p>
    <w:p w14:paraId="326B8E6F" w14:textId="77777777" w:rsidR="00197EB2" w:rsidRDefault="00197EB2" w:rsidP="00197EB2">
      <w:r>
        <w:t xml:space="preserve">This will start scanning for devices. The terminal should start listing scan results with all the </w:t>
      </w:r>
      <w:proofErr w:type="spellStart"/>
      <w:r>
        <w:t>bluetooth</w:t>
      </w:r>
      <w:proofErr w:type="spellEnd"/>
      <w:r>
        <w:t xml:space="preserve"> devices around you so pay some attention to the output because we need to find the controller.</w:t>
      </w:r>
    </w:p>
    <w:p w14:paraId="6343FD8E" w14:textId="77777777" w:rsidR="00197EB2" w:rsidRDefault="00197EB2" w:rsidP="00197EB2">
      <w:r>
        <w:t xml:space="preserve">While the command tool is scanning, press and hold both your </w:t>
      </w:r>
      <w:r>
        <w:rPr>
          <w:rStyle w:val="Strong"/>
        </w:rPr>
        <w:t>Share</w:t>
      </w:r>
      <w:r>
        <w:t xml:space="preserve"> and </w:t>
      </w:r>
      <w:r>
        <w:rPr>
          <w:rStyle w:val="Strong"/>
        </w:rPr>
        <w:t>PS</w:t>
      </w:r>
      <w:r>
        <w:t xml:space="preserve"> buttons on your controller. Keep holding the buttons at the same time until your controller starts flashing light.</w:t>
      </w:r>
    </w:p>
    <w:p w14:paraId="42632A7F" w14:textId="35BED3A7" w:rsidR="00197EB2" w:rsidRDefault="00197EB2" w:rsidP="00197EB2">
      <w:r>
        <w:t>Get the MAC address of the controller</w:t>
      </w:r>
      <w:r w:rsidR="005D7A79">
        <w:t xml:space="preserve"> from the scan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7A79" w14:paraId="0FD1C36D" w14:textId="77777777" w:rsidTr="005D7A79">
        <w:tc>
          <w:tcPr>
            <w:tcW w:w="9350" w:type="dxa"/>
            <w:shd w:val="clear" w:color="auto" w:fill="D9F2D0" w:themeFill="accent6" w:themeFillTint="33"/>
          </w:tcPr>
          <w:p w14:paraId="43B848E8" w14:textId="6F06AE1D" w:rsidR="005D7A79" w:rsidRPr="005D7A79" w:rsidRDefault="008B7C4E" w:rsidP="005D7A79">
            <w:pPr>
              <w:pStyle w:val="Code"/>
            </w:pPr>
            <w:r>
              <w:t>c</w:t>
            </w:r>
            <w:r w:rsidR="005D7A79" w:rsidRPr="00A937E6">
              <w:t>onnect CONTROLLER_MAC_ADDRESS</w:t>
            </w:r>
          </w:p>
        </w:tc>
      </w:tr>
    </w:tbl>
    <w:p w14:paraId="5A563EA9" w14:textId="77777777" w:rsidR="00197EB2" w:rsidRDefault="00197EB2" w:rsidP="00197EB2">
      <w:pPr>
        <w:rPr>
          <w:rFonts w:ascii="Times New Roman" w:hAnsi="Times New Roman"/>
        </w:rPr>
      </w:pPr>
      <w:r>
        <w:t xml:space="preserve">Done. If everything went well you should see a </w:t>
      </w:r>
      <w:r>
        <w:rPr>
          <w:rStyle w:val="Strong"/>
        </w:rPr>
        <w:t>connection successful</w:t>
      </w:r>
      <w:r>
        <w:t xml:space="preserve"> message appear on your terminal like so</w:t>
      </w:r>
    </w:p>
    <w:p w14:paraId="39AEAE97" w14:textId="77777777" w:rsidR="00197EB2" w:rsidRPr="00A937E6" w:rsidRDefault="00197EB2" w:rsidP="00197EB2">
      <w:pPr>
        <w:pStyle w:val="Code"/>
        <w:rPr>
          <w:b/>
          <w:bCs/>
        </w:rPr>
      </w:pPr>
      <w:r w:rsidRPr="00A937E6">
        <w:rPr>
          <w:b/>
          <w:bCs/>
        </w:rPr>
        <w:t>Attempting to connect to AC:FD:93:14:25:D3</w:t>
      </w:r>
    </w:p>
    <w:p w14:paraId="7D6C9E7C" w14:textId="77777777" w:rsidR="00197EB2" w:rsidRPr="00A937E6" w:rsidRDefault="00197EB2" w:rsidP="00197EB2">
      <w:pPr>
        <w:pStyle w:val="HTMLPreformatted"/>
        <w:rPr>
          <w:rStyle w:val="HTMLCode"/>
          <w:rFonts w:eastAsiaTheme="majorEastAsia"/>
          <w:b/>
          <w:bCs/>
        </w:rPr>
      </w:pPr>
      <w:r w:rsidRPr="00A937E6">
        <w:rPr>
          <w:rStyle w:val="HTMLCode"/>
          <w:rFonts w:eastAsiaTheme="majorEastAsia"/>
          <w:b/>
          <w:bCs/>
        </w:rPr>
        <w:t xml:space="preserve">[CHG] Device AC:FD:93:14:25:D3 Connected: </w:t>
      </w:r>
      <w:r w:rsidRPr="00A937E6">
        <w:rPr>
          <w:rStyle w:val="hljs-builtin"/>
          <w:rFonts w:eastAsiaTheme="majorEastAsia"/>
          <w:b/>
          <w:bCs/>
        </w:rPr>
        <w:t>yes</w:t>
      </w:r>
    </w:p>
    <w:p w14:paraId="4B08EDC3" w14:textId="77777777" w:rsidR="00197EB2" w:rsidRPr="00A937E6" w:rsidRDefault="00197EB2" w:rsidP="00197EB2">
      <w:pPr>
        <w:pStyle w:val="HTMLPreformatted"/>
        <w:rPr>
          <w:rStyle w:val="HTMLCode"/>
          <w:rFonts w:eastAsiaTheme="majorEastAsia"/>
          <w:b/>
          <w:bCs/>
        </w:rPr>
      </w:pPr>
      <w:r w:rsidRPr="00A937E6">
        <w:rPr>
          <w:rStyle w:val="HTMLCode"/>
          <w:rFonts w:eastAsiaTheme="majorEastAsia"/>
          <w:b/>
          <w:bCs/>
        </w:rPr>
        <w:t xml:space="preserve">[CHG] Device AC:FD:93:14:25:D3 </w:t>
      </w:r>
      <w:proofErr w:type="spellStart"/>
      <w:r w:rsidRPr="00A937E6">
        <w:rPr>
          <w:rStyle w:val="HTMLCode"/>
          <w:rFonts w:eastAsiaTheme="majorEastAsia"/>
          <w:b/>
          <w:bCs/>
        </w:rPr>
        <w:t>ServicesResolved</w:t>
      </w:r>
      <w:proofErr w:type="spellEnd"/>
      <w:r w:rsidRPr="00A937E6">
        <w:rPr>
          <w:rStyle w:val="HTMLCode"/>
          <w:rFonts w:eastAsiaTheme="majorEastAsia"/>
          <w:b/>
          <w:bCs/>
        </w:rPr>
        <w:t xml:space="preserve">: </w:t>
      </w:r>
      <w:r w:rsidRPr="00A937E6">
        <w:rPr>
          <w:rStyle w:val="hljs-builtin"/>
          <w:rFonts w:eastAsiaTheme="majorEastAsia"/>
          <w:b/>
          <w:bCs/>
        </w:rPr>
        <w:t>yes</w:t>
      </w:r>
    </w:p>
    <w:p w14:paraId="30962F47" w14:textId="77777777" w:rsidR="00197EB2" w:rsidRPr="00A937E6" w:rsidRDefault="00197EB2" w:rsidP="00197EB2">
      <w:pPr>
        <w:pStyle w:val="HTMLPreformatted"/>
        <w:rPr>
          <w:rStyle w:val="HTMLCode"/>
          <w:rFonts w:eastAsiaTheme="majorEastAsia"/>
          <w:b/>
          <w:bCs/>
        </w:rPr>
      </w:pPr>
      <w:r w:rsidRPr="00A937E6">
        <w:rPr>
          <w:rStyle w:val="HTMLCode"/>
          <w:rFonts w:eastAsiaTheme="majorEastAsia"/>
          <w:b/>
          <w:bCs/>
        </w:rPr>
        <w:t xml:space="preserve">[CHG] Device AC:FD:93:14:25:D3 Paired: </w:t>
      </w:r>
      <w:r w:rsidRPr="00A937E6">
        <w:rPr>
          <w:rStyle w:val="hljs-builtin"/>
          <w:rFonts w:eastAsiaTheme="majorEastAsia"/>
          <w:b/>
          <w:bCs/>
        </w:rPr>
        <w:t>yes</w:t>
      </w:r>
    </w:p>
    <w:p w14:paraId="0CA07DAE" w14:textId="77777777" w:rsidR="00197EB2" w:rsidRDefault="00197EB2" w:rsidP="00197EB2">
      <w:pPr>
        <w:pStyle w:val="HTMLPreformatted"/>
        <w:rPr>
          <w:rStyle w:val="HTMLCode"/>
          <w:rFonts w:eastAsiaTheme="majorEastAsia"/>
        </w:rPr>
      </w:pPr>
      <w:r w:rsidRPr="00A937E6">
        <w:rPr>
          <w:rStyle w:val="HTMLCode"/>
          <w:rFonts w:eastAsiaTheme="majorEastAsia"/>
          <w:b/>
          <w:bCs/>
        </w:rPr>
        <w:t>Connection successful</w:t>
      </w:r>
    </w:p>
    <w:p w14:paraId="0402293F" w14:textId="3B5B5195" w:rsidR="00197EB2" w:rsidRDefault="00A23235" w:rsidP="00197EB2">
      <w:r>
        <w:t>We</w:t>
      </w:r>
      <w:r w:rsidR="00197EB2">
        <w:t xml:space="preserve"> need to add this newly paired </w:t>
      </w:r>
      <w:proofErr w:type="spellStart"/>
      <w:r w:rsidR="00197EB2">
        <w:t>bluetooth</w:t>
      </w:r>
      <w:proofErr w:type="spellEnd"/>
      <w:r w:rsidR="00197EB2">
        <w:t xml:space="preserve"> device to the trusted list so next time the PS4 controller can automatically connect the Raspberry Pi. Type in the command: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16FF" w14:paraId="3DFE5D71" w14:textId="77777777" w:rsidTr="002416FF">
        <w:tc>
          <w:tcPr>
            <w:tcW w:w="9350" w:type="dxa"/>
            <w:shd w:val="clear" w:color="auto" w:fill="D9F2D0" w:themeFill="accent6" w:themeFillTint="33"/>
          </w:tcPr>
          <w:p w14:paraId="59B98A60" w14:textId="36A270DF" w:rsidR="002416FF" w:rsidRPr="002416FF" w:rsidRDefault="002416FF" w:rsidP="002416FF">
            <w:pPr>
              <w:pStyle w:val="Code"/>
            </w:pPr>
            <w:r w:rsidRPr="00A937E6">
              <w:rPr>
                <w:rStyle w:val="HTMLCode"/>
                <w:rFonts w:eastAsiaTheme="majorEastAsia"/>
                <w:b/>
                <w:bCs/>
              </w:rPr>
              <w:t>trust CONTROLLER_MAC_ADDRESS</w:t>
            </w:r>
          </w:p>
        </w:tc>
      </w:tr>
    </w:tbl>
    <w:p w14:paraId="11695B78" w14:textId="77777777" w:rsidR="00197EB2" w:rsidRDefault="00197EB2" w:rsidP="00E7670E">
      <w:r>
        <w:lastRenderedPageBreak/>
        <w:t>DONE! Your controller should be connected, paired and trusted.</w:t>
      </w:r>
    </w:p>
    <w:p w14:paraId="11E6B89A" w14:textId="5B62C428" w:rsidR="00197EB2" w:rsidRDefault="00197EB2" w:rsidP="00E7670E">
      <w:r>
        <w:t>The next time you press a button on the controller to wake it up, the controller should automatically connect</w:t>
      </w:r>
      <w:r w:rsidR="00B92A61">
        <w:t xml:space="preserve"> to the Pi.</w:t>
      </w:r>
    </w:p>
    <w:p w14:paraId="5B44B3A6" w14:textId="77777777" w:rsidR="00197EB2" w:rsidRPr="005944E3" w:rsidRDefault="00197EB2" w:rsidP="00197EB2">
      <w:pPr>
        <w:pStyle w:val="Heading1"/>
        <w:rPr>
          <w:strike/>
        </w:rPr>
      </w:pPr>
      <w:r w:rsidRPr="005944E3">
        <w:rPr>
          <w:strike/>
        </w:rPr>
        <w:t>Xbox</w:t>
      </w:r>
    </w:p>
    <w:p w14:paraId="75ACE0FC" w14:textId="77777777" w:rsidR="00197EB2" w:rsidRPr="005944E3" w:rsidRDefault="005944E3" w:rsidP="00197EB2">
      <w:pPr>
        <w:rPr>
          <w:strike/>
        </w:rPr>
      </w:pPr>
      <w:hyperlink r:id="rId6" w:history="1">
        <w:r w:rsidR="00197EB2" w:rsidRPr="005944E3">
          <w:rPr>
            <w:rStyle w:val="Hyperlink"/>
            <w:strike/>
          </w:rPr>
          <w:t>https://github.com/linusg/xbox360controller</w:t>
        </w:r>
      </w:hyperlink>
      <w:r w:rsidR="00197EB2" w:rsidRPr="005944E3">
        <w:rPr>
          <w:strike/>
        </w:rPr>
        <w:t xml:space="preserve"> </w:t>
      </w:r>
    </w:p>
    <w:p w14:paraId="5EEF1020" w14:textId="77777777" w:rsidR="00AB087E" w:rsidRPr="005944E3" w:rsidRDefault="00AB087E" w:rsidP="00AB087E">
      <w:pPr>
        <w:pStyle w:val="HTMLPreformatted"/>
        <w:rPr>
          <w:strike/>
        </w:rPr>
      </w:pPr>
      <w:r w:rsidRPr="005944E3">
        <w:rPr>
          <w:rStyle w:val="HTMLCode"/>
          <w:rFonts w:eastAsiaTheme="majorEastAsia"/>
          <w:strike/>
        </w:rPr>
        <w:t>pip3 install -U xbox360controller</w:t>
      </w:r>
    </w:p>
    <w:p w14:paraId="208DC445" w14:textId="77777777" w:rsidR="00AB087E" w:rsidRPr="000605C3" w:rsidRDefault="00AB087E" w:rsidP="00197EB2"/>
    <w:p w14:paraId="04402327" w14:textId="77777777" w:rsidR="00197EB2" w:rsidRPr="00D96EAA" w:rsidRDefault="00197EB2" w:rsidP="00197EB2"/>
    <w:p w14:paraId="2B914F88" w14:textId="77777777" w:rsidR="00197EB2" w:rsidRPr="00CB7144" w:rsidRDefault="00197EB2" w:rsidP="00197EB2"/>
    <w:p w14:paraId="724C66AB" w14:textId="77777777" w:rsidR="00DA19D7" w:rsidRDefault="00DA19D7"/>
    <w:sectPr w:rsidR="00DA19D7" w:rsidSect="00197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3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067457203">
    <w:abstractNumId w:val="20"/>
  </w:num>
  <w:num w:numId="2" w16cid:durableId="1182090809">
    <w:abstractNumId w:val="17"/>
  </w:num>
  <w:num w:numId="3" w16cid:durableId="160585303">
    <w:abstractNumId w:val="22"/>
  </w:num>
  <w:num w:numId="4" w16cid:durableId="1997763313">
    <w:abstractNumId w:val="40"/>
  </w:num>
  <w:num w:numId="5" w16cid:durableId="1464153000">
    <w:abstractNumId w:val="11"/>
  </w:num>
  <w:num w:numId="6" w16cid:durableId="1605651158">
    <w:abstractNumId w:val="35"/>
  </w:num>
  <w:num w:numId="7" w16cid:durableId="1827673191">
    <w:abstractNumId w:val="12"/>
  </w:num>
  <w:num w:numId="8" w16cid:durableId="1765150924">
    <w:abstractNumId w:val="23"/>
  </w:num>
  <w:num w:numId="9" w16cid:durableId="916943242">
    <w:abstractNumId w:val="10"/>
  </w:num>
  <w:num w:numId="10" w16cid:durableId="265962187">
    <w:abstractNumId w:val="9"/>
  </w:num>
  <w:num w:numId="11" w16cid:durableId="1395935483">
    <w:abstractNumId w:val="29"/>
  </w:num>
  <w:num w:numId="12" w16cid:durableId="1304433511">
    <w:abstractNumId w:val="0"/>
  </w:num>
  <w:num w:numId="13" w16cid:durableId="2119059048">
    <w:abstractNumId w:val="30"/>
  </w:num>
  <w:num w:numId="14" w16cid:durableId="1875117193">
    <w:abstractNumId w:val="33"/>
  </w:num>
  <w:num w:numId="15" w16cid:durableId="377239271">
    <w:abstractNumId w:val="27"/>
  </w:num>
  <w:num w:numId="16" w16cid:durableId="801381581">
    <w:abstractNumId w:val="24"/>
  </w:num>
  <w:num w:numId="17" w16cid:durableId="1604802457">
    <w:abstractNumId w:val="39"/>
  </w:num>
  <w:num w:numId="18" w16cid:durableId="1324359922">
    <w:abstractNumId w:val="14"/>
  </w:num>
  <w:num w:numId="19" w16cid:durableId="605625151">
    <w:abstractNumId w:val="16"/>
  </w:num>
  <w:num w:numId="20" w16cid:durableId="1504786053">
    <w:abstractNumId w:val="4"/>
  </w:num>
  <w:num w:numId="21" w16cid:durableId="2010131762">
    <w:abstractNumId w:val="15"/>
  </w:num>
  <w:num w:numId="22" w16cid:durableId="580869875">
    <w:abstractNumId w:val="32"/>
  </w:num>
  <w:num w:numId="23" w16cid:durableId="1176505339">
    <w:abstractNumId w:val="36"/>
  </w:num>
  <w:num w:numId="24" w16cid:durableId="557324460">
    <w:abstractNumId w:val="7"/>
  </w:num>
  <w:num w:numId="25" w16cid:durableId="44764222">
    <w:abstractNumId w:val="38"/>
  </w:num>
  <w:num w:numId="26" w16cid:durableId="1644966558">
    <w:abstractNumId w:val="5"/>
  </w:num>
  <w:num w:numId="27" w16cid:durableId="429742750">
    <w:abstractNumId w:val="37"/>
  </w:num>
  <w:num w:numId="28" w16cid:durableId="2145923287">
    <w:abstractNumId w:val="21"/>
  </w:num>
  <w:num w:numId="29" w16cid:durableId="1952861781">
    <w:abstractNumId w:val="13"/>
  </w:num>
  <w:num w:numId="30" w16cid:durableId="3940137">
    <w:abstractNumId w:val="6"/>
  </w:num>
  <w:num w:numId="31" w16cid:durableId="678239046">
    <w:abstractNumId w:val="19"/>
  </w:num>
  <w:num w:numId="32" w16cid:durableId="1786463394">
    <w:abstractNumId w:val="28"/>
  </w:num>
  <w:num w:numId="33" w16cid:durableId="410976488">
    <w:abstractNumId w:val="1"/>
  </w:num>
  <w:num w:numId="34" w16cid:durableId="1333528286">
    <w:abstractNumId w:val="34"/>
  </w:num>
  <w:num w:numId="35" w16cid:durableId="185367245">
    <w:abstractNumId w:val="18"/>
  </w:num>
  <w:num w:numId="36" w16cid:durableId="1348485465">
    <w:abstractNumId w:val="8"/>
  </w:num>
  <w:num w:numId="37" w16cid:durableId="1324770858">
    <w:abstractNumId w:val="26"/>
  </w:num>
  <w:num w:numId="38" w16cid:durableId="1778528187">
    <w:abstractNumId w:val="2"/>
  </w:num>
  <w:num w:numId="39" w16cid:durableId="1037700565">
    <w:abstractNumId w:val="25"/>
  </w:num>
  <w:num w:numId="40" w16cid:durableId="2121141071">
    <w:abstractNumId w:val="31"/>
  </w:num>
  <w:num w:numId="41" w16cid:durableId="1490368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44"/>
    <w:rsid w:val="00090A0E"/>
    <w:rsid w:val="000A7344"/>
    <w:rsid w:val="00103E5B"/>
    <w:rsid w:val="00197EB2"/>
    <w:rsid w:val="002416FF"/>
    <w:rsid w:val="0036486A"/>
    <w:rsid w:val="00422E64"/>
    <w:rsid w:val="00575B9D"/>
    <w:rsid w:val="005944E3"/>
    <w:rsid w:val="005D7A79"/>
    <w:rsid w:val="006852F3"/>
    <w:rsid w:val="008B7C4E"/>
    <w:rsid w:val="00A01FF5"/>
    <w:rsid w:val="00A23235"/>
    <w:rsid w:val="00AB087E"/>
    <w:rsid w:val="00AD0A04"/>
    <w:rsid w:val="00B92A61"/>
    <w:rsid w:val="00CA667D"/>
    <w:rsid w:val="00D54BD3"/>
    <w:rsid w:val="00DA19D7"/>
    <w:rsid w:val="00DA3F12"/>
    <w:rsid w:val="00E7670E"/>
    <w:rsid w:val="00EE4DDF"/>
    <w:rsid w:val="00FF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24AE"/>
  <w15:chartTrackingRefBased/>
  <w15:docId w15:val="{2D3532A4-3EFB-4D93-B03A-9C5FFAFC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87E"/>
    <w:pPr>
      <w:spacing w:before="160" w:after="80" w:line="336" w:lineRule="auto"/>
    </w:pPr>
    <w:rPr>
      <w:rFonts w:ascii="Verdana" w:eastAsia="Times New Roman" w:hAnsi="Verdana" w:cs="Times New Roman"/>
      <w:kern w:val="0"/>
      <w:sz w:val="2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B087E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AB087E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AB087E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B087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B087E"/>
  </w:style>
  <w:style w:type="character" w:customStyle="1" w:styleId="Heading1Char">
    <w:name w:val="Heading 1 Char"/>
    <w:basedOn w:val="DefaultParagraphFont"/>
    <w:link w:val="Heading1"/>
    <w:rsid w:val="000A7344"/>
    <w:rPr>
      <w:rFonts w:ascii="Arial" w:eastAsia="Arial Unicode MS" w:hAnsi="Arial" w:cs="Times New Roman"/>
      <w:b/>
      <w:kern w:val="28"/>
      <w:sz w:val="28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0A7344"/>
    <w:rPr>
      <w:rFonts w:ascii="Arial" w:eastAsia="Times New Roman" w:hAnsi="Arial" w:cs="Arial"/>
      <w:b/>
      <w:bCs/>
      <w:iCs/>
      <w:kern w:val="0"/>
      <w:sz w:val="24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0A7344"/>
    <w:rPr>
      <w:rFonts w:ascii="Arial" w:eastAsia="Times New Roman" w:hAnsi="Arial" w:cs="Times New Roman"/>
      <w:b/>
      <w:bCs/>
      <w:kern w:val="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34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344"/>
    <w:pPr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87E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0A7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3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AB087E"/>
    <w:rPr>
      <w:color w:val="0000FF"/>
      <w:u w:val="single"/>
    </w:rPr>
  </w:style>
  <w:style w:type="paragraph" w:customStyle="1" w:styleId="Code">
    <w:name w:val="Code"/>
    <w:basedOn w:val="Normal"/>
    <w:qFormat/>
    <w:rsid w:val="00AB087E"/>
    <w:pPr>
      <w:spacing w:before="80" w:line="240" w:lineRule="auto"/>
    </w:pPr>
    <w:rPr>
      <w:rFonts w:ascii="Courier New" w:hAnsi="Courier New"/>
    </w:rPr>
  </w:style>
  <w:style w:type="paragraph" w:styleId="NormalWeb">
    <w:name w:val="Normal (Web)"/>
    <w:basedOn w:val="Normal"/>
    <w:uiPriority w:val="99"/>
    <w:semiHidden/>
    <w:unhideWhenUsed/>
    <w:rsid w:val="00197EB2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197E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7E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7E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197EB2"/>
    <w:rPr>
      <w:b/>
      <w:bCs/>
    </w:rPr>
  </w:style>
  <w:style w:type="character" w:customStyle="1" w:styleId="hljs-builtin">
    <w:name w:val="hljs-built_in"/>
    <w:basedOn w:val="DefaultParagraphFont"/>
    <w:rsid w:val="00197EB2"/>
  </w:style>
  <w:style w:type="table" w:styleId="TableGrid">
    <w:name w:val="Table Grid"/>
    <w:basedOn w:val="TableNormal"/>
    <w:uiPriority w:val="39"/>
    <w:rsid w:val="00A01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AB087E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75B9D"/>
    <w:rPr>
      <w:rFonts w:ascii="Verdana" w:eastAsia="Times New Roman" w:hAnsi="Verdana" w:cs="Times New Roman"/>
      <w:kern w:val="0"/>
      <w:sz w:val="16"/>
      <w:szCs w:val="24"/>
      <w14:ligatures w14:val="none"/>
    </w:rPr>
  </w:style>
  <w:style w:type="paragraph" w:styleId="Header">
    <w:name w:val="header"/>
    <w:basedOn w:val="Normal"/>
    <w:link w:val="HeaderChar"/>
    <w:rsid w:val="00AB087E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75B9D"/>
    <w:rPr>
      <w:rFonts w:ascii="Verdana" w:eastAsia="Times New Roman" w:hAnsi="Verdana" w:cs="Times New Roman"/>
      <w:kern w:val="0"/>
      <w:sz w:val="16"/>
      <w:szCs w:val="24"/>
      <w14:ligatures w14:val="none"/>
    </w:rPr>
  </w:style>
  <w:style w:type="paragraph" w:customStyle="1" w:styleId="Outlinenumbering">
    <w:name w:val="Outline numbering"/>
    <w:basedOn w:val="Normal"/>
    <w:rsid w:val="00AB087E"/>
    <w:pPr>
      <w:numPr>
        <w:numId w:val="1"/>
      </w:numPr>
      <w:tabs>
        <w:tab w:val="clear" w:pos="360"/>
        <w:tab w:val="num" w:pos="720"/>
      </w:tabs>
      <w:ind w:left="720"/>
    </w:pPr>
    <w:rPr>
      <w:szCs w:val="20"/>
    </w:rPr>
  </w:style>
  <w:style w:type="paragraph" w:customStyle="1" w:styleId="NumberedHeading2">
    <w:name w:val="Numbered Heading 2"/>
    <w:basedOn w:val="Normal"/>
    <w:rsid w:val="00AB087E"/>
    <w:pPr>
      <w:numPr>
        <w:numId w:val="3"/>
      </w:numPr>
    </w:pPr>
  </w:style>
  <w:style w:type="character" w:styleId="PageNumber">
    <w:name w:val="page number"/>
    <w:basedOn w:val="DefaultParagraphFont"/>
    <w:rsid w:val="00AB087E"/>
  </w:style>
  <w:style w:type="character" w:styleId="FollowedHyperlink">
    <w:name w:val="FollowedHyperlink"/>
    <w:rsid w:val="00AB087E"/>
    <w:rPr>
      <w:color w:val="800080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B087E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B087E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B087E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B087E"/>
    <w:pPr>
      <w:spacing w:after="100" w:line="240" w:lineRule="auto"/>
      <w:ind w:left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94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inusg/xbox360controller" TargetMode="External"/><Relationship Id="rId5" Type="http://schemas.openxmlformats.org/officeDocument/2006/relationships/hyperlink" Target="https://pypi.org/project/pyPS4Controller/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31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Loring</dc:creator>
  <cp:keywords/>
  <dc:description/>
  <cp:lastModifiedBy>William Loring</cp:lastModifiedBy>
  <cp:revision>21</cp:revision>
  <dcterms:created xsi:type="dcterms:W3CDTF">2024-07-02T19:56:00Z</dcterms:created>
  <dcterms:modified xsi:type="dcterms:W3CDTF">2024-07-03T01:50:00Z</dcterms:modified>
</cp:coreProperties>
</file>